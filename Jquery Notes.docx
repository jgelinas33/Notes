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D7B" w:rsidRDefault="00A13D7B">
      <w:pPr>
        <w:spacing w:after="160"/>
      </w:pPr>
      <w:bookmarkStart w:id="0" w:name="_Toc478304080"/>
    </w:p>
    <w:p w:rsidR="00A13D7B" w:rsidRDefault="00A13D7B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78306012" w:history="1">
        <w:r w:rsidRPr="00C437FB">
          <w:rPr>
            <w:rStyle w:val="Hyperlink"/>
          </w:rPr>
          <w:t>This is heading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_Toc478306012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F63A5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A13D7B" w:rsidRDefault="000A2B5F" w:rsidP="00272188">
      <w:pPr>
        <w:pStyle w:val="TOC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478306013" w:history="1">
        <w:r w:rsidR="00A13D7B" w:rsidRPr="00C437FB">
          <w:rPr>
            <w:rStyle w:val="Hyperlink"/>
          </w:rPr>
          <w:t>This is heading 2</w:t>
        </w:r>
        <w:r w:rsidR="00A13D7B">
          <w:rPr>
            <w:webHidden/>
          </w:rPr>
          <w:tab/>
        </w:r>
        <w:r w:rsidR="00A13D7B">
          <w:rPr>
            <w:webHidden/>
          </w:rPr>
          <w:fldChar w:fldCharType="begin"/>
        </w:r>
        <w:r w:rsidR="00A13D7B">
          <w:rPr>
            <w:webHidden/>
          </w:rPr>
          <w:instrText xml:space="preserve"> PAGEREF _Toc478306013 \h </w:instrText>
        </w:r>
        <w:r w:rsidR="00A13D7B">
          <w:rPr>
            <w:webHidden/>
          </w:rPr>
        </w:r>
        <w:r w:rsidR="00A13D7B">
          <w:rPr>
            <w:webHidden/>
          </w:rPr>
          <w:fldChar w:fldCharType="separate"/>
        </w:r>
        <w:r w:rsidR="00AF63A5">
          <w:rPr>
            <w:webHidden/>
          </w:rPr>
          <w:t>2</w:t>
        </w:r>
        <w:r w:rsidR="00A13D7B">
          <w:rPr>
            <w:webHidden/>
          </w:rPr>
          <w:fldChar w:fldCharType="end"/>
        </w:r>
      </w:hyperlink>
    </w:p>
    <w:p w:rsidR="00A13D7B" w:rsidRDefault="000A2B5F" w:rsidP="00272188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478306014" w:history="1">
        <w:r w:rsidR="00A13D7B" w:rsidRPr="00C437FB">
          <w:rPr>
            <w:rStyle w:val="Hyperlink"/>
          </w:rPr>
          <w:t>This is heading 3</w:t>
        </w:r>
        <w:r w:rsidR="00A13D7B">
          <w:rPr>
            <w:webHidden/>
          </w:rPr>
          <w:tab/>
        </w:r>
        <w:r w:rsidR="00A13D7B">
          <w:rPr>
            <w:webHidden/>
          </w:rPr>
          <w:fldChar w:fldCharType="begin"/>
        </w:r>
        <w:r w:rsidR="00A13D7B">
          <w:rPr>
            <w:webHidden/>
          </w:rPr>
          <w:instrText xml:space="preserve"> PAGEREF _Toc478306014 \h </w:instrText>
        </w:r>
        <w:r w:rsidR="00A13D7B">
          <w:rPr>
            <w:webHidden/>
          </w:rPr>
        </w:r>
        <w:r w:rsidR="00A13D7B">
          <w:rPr>
            <w:webHidden/>
          </w:rPr>
          <w:fldChar w:fldCharType="separate"/>
        </w:r>
        <w:r w:rsidR="00AF63A5">
          <w:rPr>
            <w:webHidden/>
          </w:rPr>
          <w:t>2</w:t>
        </w:r>
        <w:r w:rsidR="00A13D7B">
          <w:rPr>
            <w:webHidden/>
          </w:rPr>
          <w:fldChar w:fldCharType="end"/>
        </w:r>
      </w:hyperlink>
    </w:p>
    <w:p w:rsidR="00A13D7B" w:rsidRPr="00272188" w:rsidRDefault="000A2B5F" w:rsidP="00272188">
      <w:pPr>
        <w:pStyle w:val="TOC4"/>
      </w:pPr>
      <w:hyperlink w:anchor="_Toc478306015" w:history="1">
        <w:r w:rsidR="00A13D7B" w:rsidRPr="00272188">
          <w:rPr>
            <w:rStyle w:val="Hyperlink"/>
            <w:color w:val="2E74B5" w:themeColor="accent1" w:themeShade="BF"/>
            <w:u w:val="none"/>
          </w:rPr>
          <w:t>This is heading 4</w:t>
        </w:r>
        <w:r w:rsidR="00A13D7B" w:rsidRPr="00272188">
          <w:rPr>
            <w:webHidden/>
          </w:rPr>
          <w:tab/>
        </w:r>
        <w:r w:rsidR="00A13D7B" w:rsidRPr="00272188">
          <w:rPr>
            <w:webHidden/>
          </w:rPr>
          <w:fldChar w:fldCharType="begin"/>
        </w:r>
        <w:r w:rsidR="00A13D7B" w:rsidRPr="00272188">
          <w:rPr>
            <w:webHidden/>
          </w:rPr>
          <w:instrText xml:space="preserve"> PAGEREF _Toc478306015 \h </w:instrText>
        </w:r>
        <w:r w:rsidR="00A13D7B" w:rsidRPr="00272188">
          <w:rPr>
            <w:webHidden/>
          </w:rPr>
        </w:r>
        <w:r w:rsidR="00A13D7B" w:rsidRPr="00272188">
          <w:rPr>
            <w:webHidden/>
          </w:rPr>
          <w:fldChar w:fldCharType="separate"/>
        </w:r>
        <w:r w:rsidR="00AF63A5">
          <w:rPr>
            <w:webHidden/>
          </w:rPr>
          <w:t>2</w:t>
        </w:r>
        <w:r w:rsidR="00A13D7B" w:rsidRPr="00272188">
          <w:rPr>
            <w:webHidden/>
          </w:rPr>
          <w:fldChar w:fldCharType="end"/>
        </w:r>
      </w:hyperlink>
    </w:p>
    <w:p w:rsidR="00A13D7B" w:rsidRPr="00272188" w:rsidRDefault="000A2B5F" w:rsidP="00272188">
      <w:pPr>
        <w:pStyle w:val="TOC5"/>
      </w:pPr>
      <w:hyperlink w:anchor="_Toc478306016" w:history="1">
        <w:r w:rsidR="00A13D7B" w:rsidRPr="00272188">
          <w:rPr>
            <w:rStyle w:val="Hyperlink"/>
            <w:color w:val="2E74B5" w:themeColor="accent1" w:themeShade="BF"/>
            <w:u w:val="none"/>
          </w:rPr>
          <w:t>This is heading 5</w:t>
        </w:r>
        <w:r w:rsidR="00A13D7B" w:rsidRPr="00272188">
          <w:rPr>
            <w:webHidden/>
          </w:rPr>
          <w:tab/>
        </w:r>
        <w:r w:rsidR="00A13D7B" w:rsidRPr="00272188">
          <w:rPr>
            <w:webHidden/>
          </w:rPr>
          <w:fldChar w:fldCharType="begin"/>
        </w:r>
        <w:r w:rsidR="00A13D7B" w:rsidRPr="00272188">
          <w:rPr>
            <w:webHidden/>
          </w:rPr>
          <w:instrText xml:space="preserve"> PAGEREF _Toc478306016 \h </w:instrText>
        </w:r>
        <w:r w:rsidR="00A13D7B" w:rsidRPr="00272188">
          <w:rPr>
            <w:webHidden/>
          </w:rPr>
        </w:r>
        <w:r w:rsidR="00A13D7B" w:rsidRPr="00272188">
          <w:rPr>
            <w:webHidden/>
          </w:rPr>
          <w:fldChar w:fldCharType="separate"/>
        </w:r>
        <w:r w:rsidR="00AF63A5">
          <w:rPr>
            <w:webHidden/>
          </w:rPr>
          <w:t>2</w:t>
        </w:r>
        <w:r w:rsidR="00A13D7B" w:rsidRPr="00272188">
          <w:rPr>
            <w:webHidden/>
          </w:rPr>
          <w:fldChar w:fldCharType="end"/>
        </w:r>
      </w:hyperlink>
    </w:p>
    <w:p w:rsidR="00A13D7B" w:rsidRPr="00272188" w:rsidRDefault="000A2B5F" w:rsidP="00272188">
      <w:pPr>
        <w:pStyle w:val="TOC6"/>
      </w:pPr>
      <w:hyperlink w:anchor="_Toc478306017" w:history="1">
        <w:r w:rsidR="00A13D7B" w:rsidRPr="00272188">
          <w:rPr>
            <w:rStyle w:val="Hyperlink"/>
            <w:color w:val="1F4D78" w:themeColor="accent1" w:themeShade="7F"/>
            <w:u w:val="none"/>
          </w:rPr>
          <w:t>This is heading 6</w:t>
        </w:r>
        <w:r w:rsidR="00A13D7B" w:rsidRPr="00272188">
          <w:rPr>
            <w:webHidden/>
          </w:rPr>
          <w:tab/>
        </w:r>
        <w:r w:rsidR="00A13D7B" w:rsidRPr="00272188">
          <w:rPr>
            <w:webHidden/>
          </w:rPr>
          <w:fldChar w:fldCharType="begin"/>
        </w:r>
        <w:r w:rsidR="00A13D7B" w:rsidRPr="00272188">
          <w:rPr>
            <w:webHidden/>
          </w:rPr>
          <w:instrText xml:space="preserve"> PAGEREF _Toc478306017 \h </w:instrText>
        </w:r>
        <w:r w:rsidR="00A13D7B" w:rsidRPr="00272188">
          <w:rPr>
            <w:webHidden/>
          </w:rPr>
        </w:r>
        <w:r w:rsidR="00A13D7B" w:rsidRPr="00272188">
          <w:rPr>
            <w:webHidden/>
          </w:rPr>
          <w:fldChar w:fldCharType="separate"/>
        </w:r>
        <w:r w:rsidR="00AF63A5">
          <w:rPr>
            <w:webHidden/>
          </w:rPr>
          <w:t>2</w:t>
        </w:r>
        <w:r w:rsidR="00A13D7B" w:rsidRPr="00272188">
          <w:rPr>
            <w:webHidden/>
          </w:rPr>
          <w:fldChar w:fldCharType="end"/>
        </w:r>
      </w:hyperlink>
    </w:p>
    <w:p w:rsidR="00A13D7B" w:rsidRDefault="00A13D7B">
      <w:pPr>
        <w:spacing w:after="160"/>
        <w:sectPr w:rsidR="00A13D7B" w:rsidSect="00A13D7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fldChar w:fldCharType="end"/>
      </w:r>
    </w:p>
    <w:bookmarkEnd w:id="0"/>
    <w:p w:rsidR="007F7794" w:rsidRDefault="00A41679" w:rsidP="00FA2D9D">
      <w:pPr>
        <w:pStyle w:val="Heading1"/>
      </w:pPr>
      <w:r>
        <w:lastRenderedPageBreak/>
        <w:t>Basics</w:t>
      </w:r>
    </w:p>
    <w:p w:rsidR="00A41679" w:rsidRDefault="00A41679" w:rsidP="00A41679">
      <w:pPr>
        <w:pStyle w:val="Heading2"/>
      </w:pPr>
      <w:r>
        <w:t>Referencing in web page</w:t>
      </w:r>
    </w:p>
    <w:p w:rsidR="00A41679" w:rsidRDefault="00A41679" w:rsidP="00A41679">
      <w:pPr>
        <w:shd w:val="clear" w:color="auto" w:fill="FFFFFF"/>
        <w:spacing w:line="240" w:lineRule="auto"/>
        <w:ind w:left="720" w:firstLine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A41679">
        <w:rPr>
          <w:rFonts w:ascii="Courier New" w:eastAsia="Times New Roman" w:hAnsi="Courier New" w:cs="Courier New"/>
          <w:color w:val="0000FF"/>
          <w:sz w:val="20"/>
          <w:szCs w:val="20"/>
        </w:rPr>
        <w:t>&lt;script</w:t>
      </w:r>
      <w:r w:rsidRPr="00A416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41679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A416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r w:rsidRPr="00A41679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"text/javascript"</w:t>
      </w:r>
      <w:r w:rsidRPr="00A416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41679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A41679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41679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"jquery.js"</w:t>
      </w:r>
      <w:r w:rsidRPr="00A41679">
        <w:rPr>
          <w:rFonts w:ascii="Courier New" w:eastAsia="Times New Roman" w:hAnsi="Courier New" w:cs="Courier New"/>
          <w:color w:val="0000FF"/>
          <w:sz w:val="20"/>
          <w:szCs w:val="20"/>
        </w:rPr>
        <w:t>&gt;&lt;/script&gt;</w:t>
      </w:r>
    </w:p>
    <w:p w:rsidR="00A41679" w:rsidRDefault="00A41679" w:rsidP="00A41679">
      <w:pPr>
        <w:shd w:val="clear" w:color="auto" w:fill="FFFFFF"/>
        <w:spacing w:line="240" w:lineRule="auto"/>
        <w:ind w:left="720" w:firstLine="720"/>
        <w:rPr>
          <w:rFonts w:ascii="Courier New" w:eastAsia="Times New Roman" w:hAnsi="Courier New" w:cs="Courier New"/>
          <w:color w:val="0000FF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57785</wp:posOffset>
            </wp:positionV>
            <wp:extent cx="4276725" cy="828675"/>
            <wp:effectExtent l="0" t="0" r="9525" b="9525"/>
            <wp:wrapThrough wrapText="bothSides">
              <wp:wrapPolygon edited="0">
                <wp:start x="0" y="0"/>
                <wp:lineTo x="0" y="21352"/>
                <wp:lineTo x="21552" y="21352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52903" r="30694" b="26998"/>
                    <a:stretch/>
                  </pic:blipFill>
                  <pic:spPr bwMode="auto"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41679" w:rsidRPr="00A41679" w:rsidRDefault="00A41679" w:rsidP="00A41679">
      <w:pPr>
        <w:shd w:val="clear" w:color="auto" w:fill="FFFFFF"/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41679" w:rsidRDefault="00A41679" w:rsidP="00A41679">
      <w:pPr>
        <w:pStyle w:val="Heading2Text"/>
      </w:pPr>
    </w:p>
    <w:p w:rsidR="00A41679" w:rsidRDefault="00A41679" w:rsidP="00A41679">
      <w:pPr>
        <w:pStyle w:val="Heading2Text"/>
      </w:pPr>
    </w:p>
    <w:p w:rsidR="00A41679" w:rsidRDefault="00A41679" w:rsidP="00A41679">
      <w:pPr>
        <w:pStyle w:val="Heading2Text"/>
      </w:pPr>
    </w:p>
    <w:p w:rsidR="00A41679" w:rsidRDefault="00A41679" w:rsidP="00A41679">
      <w:pPr>
        <w:pStyle w:val="Heading2Text"/>
      </w:pPr>
    </w:p>
    <w:p w:rsidR="00A41679" w:rsidRDefault="00A41679" w:rsidP="00A41679">
      <w:pPr>
        <w:pStyle w:val="Heading2"/>
      </w:pPr>
      <w:r>
        <w:t>Document Ready</w:t>
      </w:r>
    </w:p>
    <w:p w:rsidR="00E10B42" w:rsidRDefault="00E10B42" w:rsidP="00A41679">
      <w:pPr>
        <w:pStyle w:val="Heading2Text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48260</wp:posOffset>
            </wp:positionV>
            <wp:extent cx="2238375" cy="1057275"/>
            <wp:effectExtent l="0" t="0" r="9525" b="9525"/>
            <wp:wrapThrough wrapText="bothSides">
              <wp:wrapPolygon edited="0">
                <wp:start x="0" y="0"/>
                <wp:lineTo x="0" y="21405"/>
                <wp:lineTo x="21508" y="21405"/>
                <wp:lineTo x="2150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5" t="50824" r="57917" b="23533"/>
                    <a:stretch/>
                  </pic:blipFill>
                  <pic:spPr bwMode="auto">
                    <a:xfrm>
                      <a:off x="0" y="0"/>
                      <a:ext cx="223837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B42" w:rsidRDefault="00E10B42" w:rsidP="00A41679">
      <w:pPr>
        <w:pStyle w:val="Heading2Text"/>
      </w:pPr>
    </w:p>
    <w:p w:rsidR="00E10B42" w:rsidRDefault="00E10B42" w:rsidP="00A41679">
      <w:pPr>
        <w:pStyle w:val="Heading2Text"/>
      </w:pPr>
    </w:p>
    <w:p w:rsidR="00A41679" w:rsidRDefault="00A41679" w:rsidP="00A41679">
      <w:pPr>
        <w:pStyle w:val="Heading2Text"/>
      </w:pPr>
    </w:p>
    <w:p w:rsidR="00E10B42" w:rsidRDefault="00E10B42" w:rsidP="00A41679">
      <w:pPr>
        <w:pStyle w:val="Heading2Text"/>
      </w:pPr>
    </w:p>
    <w:p w:rsidR="00E10B42" w:rsidRDefault="00E10B42" w:rsidP="00A41679">
      <w:pPr>
        <w:pStyle w:val="Heading2Text"/>
      </w:pPr>
    </w:p>
    <w:p w:rsidR="00E10B42" w:rsidRDefault="00E10B42" w:rsidP="00E10B42">
      <w:pPr>
        <w:pStyle w:val="Heading2Text"/>
        <w:ind w:left="2880"/>
      </w:pP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&lt;body&gt;</w:t>
      </w: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&lt;script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10B42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r w:rsidRPr="00E10B4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"text/javascript"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$(document)</w:t>
      </w:r>
      <w:r w:rsidRPr="00E10B42">
        <w:rPr>
          <w:rFonts w:ascii="Courier New" w:eastAsia="Times New Roman" w:hAnsi="Courier New" w:cs="Courier New"/>
          <w:color w:val="FF0000"/>
          <w:sz w:val="20"/>
          <w:szCs w:val="20"/>
        </w:rPr>
        <w:t>.ready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</w:rPr>
        <w:t>(Startup)</w:t>
      </w: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E10B42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Startup</w:t>
      </w: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(){</w:t>
      </w: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</w:t>
      </w: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E10B42" w:rsidRPr="00E10B42" w:rsidRDefault="00E10B42" w:rsidP="00E10B42">
      <w:pPr>
        <w:shd w:val="clear" w:color="auto" w:fill="FFFFFF"/>
        <w:spacing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&lt;/body&gt;</w:t>
      </w:r>
    </w:p>
    <w:p w:rsidR="00E10B42" w:rsidRDefault="00E10B42" w:rsidP="00A41679">
      <w:pPr>
        <w:pStyle w:val="Heading2Text"/>
      </w:pPr>
    </w:p>
    <w:p w:rsidR="00E10B42" w:rsidRDefault="00E10B42" w:rsidP="00E10B42">
      <w:pPr>
        <w:pStyle w:val="Heading1"/>
      </w:pPr>
      <w:r>
        <w:t>No Conflict Mode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&lt;body&gt;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E10B42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assign jQuery to another variable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E10B42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// to avoid other libraries that use the $ sign as a 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E10B42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namespace referece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E10B42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var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$jQuery </w:t>
      </w: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jQuery.noConflict</w:t>
      </w: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();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E10B42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//or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E10B42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var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$j </w:t>
      </w: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jQuery.noConflict</w:t>
      </w:r>
      <w:r w:rsidRPr="00E10B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();</w:t>
      </w:r>
    </w:p>
    <w:p w:rsidR="00E10B42" w:rsidRP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10B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E10B42" w:rsidRDefault="00E10B42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E10B42">
        <w:rPr>
          <w:rFonts w:ascii="Courier New" w:eastAsia="Times New Roman" w:hAnsi="Courier New" w:cs="Courier New"/>
          <w:color w:val="0000FF"/>
          <w:sz w:val="20"/>
          <w:szCs w:val="20"/>
        </w:rPr>
        <w:t>&lt;/body&gt;</w:t>
      </w:r>
    </w:p>
    <w:p w:rsidR="00E9575F" w:rsidRDefault="00E9575F" w:rsidP="00E10B42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E9575F" w:rsidRDefault="00E9575F">
      <w:pPr>
        <w:spacing w:after="160"/>
        <w:rPr>
          <w:rFonts w:asciiTheme="majorHAnsi" w:eastAsia="Times New Roman" w:hAnsiTheme="majorHAnsi" w:cstheme="majorBidi"/>
          <w:b/>
          <w:color w:val="2E74B5" w:themeColor="accent1" w:themeShade="BF"/>
          <w:sz w:val="28"/>
          <w:szCs w:val="28"/>
        </w:rPr>
      </w:pPr>
      <w:r>
        <w:rPr>
          <w:rFonts w:eastAsia="Times New Roman"/>
        </w:rPr>
        <w:br w:type="page"/>
      </w:r>
    </w:p>
    <w:p w:rsidR="00E9575F" w:rsidRDefault="00E9575F" w:rsidP="00E9575F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Selectors</w:t>
      </w:r>
    </w:p>
    <w:p w:rsidR="00E9575F" w:rsidRDefault="00E9575F" w:rsidP="00E9575F">
      <w:pPr>
        <w:pStyle w:val="Heading2"/>
      </w:pPr>
      <w:r>
        <w:t>By tag name</w:t>
      </w:r>
    </w:p>
    <w:p w:rsidR="00E9575F" w:rsidRPr="00E9575F" w:rsidRDefault="00E9575F" w:rsidP="00E9575F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9575F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E9575F" w:rsidRPr="00E9575F" w:rsidRDefault="00E9575F" w:rsidP="00E9575F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E9575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$j</w:t>
      </w:r>
      <w:r w:rsidRPr="00E957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E9575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'tagmoniker'</w:t>
      </w:r>
      <w:r w:rsidRPr="00E957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</w:p>
    <w:p w:rsidR="00E9575F" w:rsidRPr="00E9575F" w:rsidRDefault="00E9575F" w:rsidP="00E9575F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9575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</w:t>
      </w:r>
      <w:r w:rsidRPr="00E9575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$j</w:t>
      </w:r>
      <w:r w:rsidRPr="00E957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E9575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'a'</w:t>
      </w:r>
      <w:r w:rsidRPr="00E957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E9575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E9575F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selects all hyperlinks</w:t>
      </w:r>
    </w:p>
    <w:p w:rsidR="00E9575F" w:rsidRPr="00E9575F" w:rsidRDefault="00E9575F" w:rsidP="00E9575F">
      <w:pPr>
        <w:shd w:val="clear" w:color="auto" w:fill="FFFFFF"/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9575F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E9575F" w:rsidRDefault="00E9575F" w:rsidP="00E9575F">
      <w:pPr>
        <w:pStyle w:val="Heading2Text"/>
      </w:pPr>
    </w:p>
    <w:p w:rsidR="00E9575F" w:rsidRPr="00E9575F" w:rsidRDefault="00E9575F" w:rsidP="00F55F2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9575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E9575F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E9575F" w:rsidRDefault="00E9575F" w:rsidP="00E9575F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</w:t>
      </w:r>
      <w:r w:rsidRPr="00E9575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$j</w:t>
      </w:r>
      <w:r w:rsidRPr="00E957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E9575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'a, span, div'</w:t>
      </w:r>
      <w:r w:rsidRPr="00E957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E9575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E9575F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// selects all hyperlinks, span elements and div </w:t>
      </w:r>
    </w:p>
    <w:p w:rsidR="00E9575F" w:rsidRPr="00E9575F" w:rsidRDefault="00E9575F" w:rsidP="00E9575F">
      <w:pPr>
        <w:shd w:val="clear" w:color="auto" w:fill="FFFFFF"/>
        <w:spacing w:line="240" w:lineRule="auto"/>
        <w:ind w:left="360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  // </w:t>
      </w:r>
      <w:r w:rsidRPr="00E9575F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elements</w:t>
      </w:r>
    </w:p>
    <w:p w:rsidR="00E9575F" w:rsidRDefault="00E9575F" w:rsidP="00E9575F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E9575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E9575F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F55F25" w:rsidRDefault="00F55F25" w:rsidP="00E9575F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F55F25" w:rsidRPr="00E9575F" w:rsidRDefault="00F55F25" w:rsidP="00F55F25">
      <w:pPr>
        <w:pStyle w:val="Heading2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Selecting Descendants</w:t>
      </w:r>
    </w:p>
    <w:p w:rsidR="00F55F25" w:rsidRPr="00F55F25" w:rsidRDefault="00F55F25" w:rsidP="00F55F2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F2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55F25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F55F25" w:rsidRPr="00F55F25" w:rsidRDefault="00F55F25" w:rsidP="00F55F2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F55F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</w:t>
      </w:r>
      <w:r w:rsidRPr="00F55F2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F55F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'table tr'</w:t>
      </w:r>
      <w:r w:rsidRPr="00F55F2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F55F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F55F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selects all row elements for all tables</w:t>
      </w:r>
    </w:p>
    <w:p w:rsidR="00F55F25" w:rsidRDefault="00F55F25" w:rsidP="00F55F2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F55F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F55F25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EF5D91" w:rsidRDefault="00EF5D91" w:rsidP="00F55F2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EF5D91" w:rsidRDefault="00EF5D91" w:rsidP="00EF5D91">
      <w:pPr>
        <w:pStyle w:val="Heading2"/>
        <w:rPr>
          <w:rFonts w:eastAsia="Times New Roman"/>
        </w:rPr>
      </w:pPr>
      <w:r>
        <w:rPr>
          <w:rFonts w:eastAsia="Times New Roman"/>
        </w:rPr>
        <w:t>Selecting By Element ID (#)</w:t>
      </w:r>
    </w:p>
    <w:p w:rsidR="00EF5D91" w:rsidRPr="00EF5D91" w:rsidRDefault="00EF5D91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5D9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EF5D91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EF5D91" w:rsidRPr="00EF5D91" w:rsidRDefault="00EF5D91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F5D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</w:t>
      </w:r>
      <w:r w:rsidRPr="00EF5D9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EF5D9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'#IDNAME'</w:t>
      </w:r>
      <w:r w:rsidRPr="00EF5D9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EF5D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EF5D9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selects element with this id</w:t>
      </w:r>
    </w:p>
    <w:p w:rsidR="00EF5D91" w:rsidRDefault="00EF5D91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EF5D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EF5D91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EF5D91" w:rsidRDefault="00EF5D91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EF5D91" w:rsidRDefault="00EF5D91" w:rsidP="00EF5D91">
      <w:pPr>
        <w:pStyle w:val="Heading2"/>
        <w:rPr>
          <w:rFonts w:eastAsia="Times New Roman"/>
        </w:rPr>
      </w:pPr>
      <w:r>
        <w:rPr>
          <w:rFonts w:eastAsia="Times New Roman"/>
        </w:rPr>
        <w:t>Select By Class Name (.)</w:t>
      </w:r>
    </w:p>
    <w:p w:rsidR="00EF5D91" w:rsidRPr="00EF5D91" w:rsidRDefault="00EF5D91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5D9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EF5D91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EF5D91" w:rsidRPr="00EF5D91" w:rsidRDefault="00EF5D91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EF5D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</w:t>
      </w:r>
      <w:r w:rsidRPr="00EF5D9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EF5D9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'.CLASSNAME'</w:t>
      </w:r>
      <w:r w:rsidRPr="00EF5D9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EF5D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EF5D9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sele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cts element</w:t>
      </w:r>
      <w:r w:rsidR="002934EC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s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with this class name</w:t>
      </w:r>
    </w:p>
    <w:p w:rsidR="00EF5D91" w:rsidRDefault="00EF5D91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EF5D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EF5D91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2934EC" w:rsidRDefault="002934EC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2934EC" w:rsidRDefault="002934EC" w:rsidP="002934EC">
      <w:pPr>
        <w:pStyle w:val="Heading2"/>
        <w:rPr>
          <w:rFonts w:eastAsia="Times New Roman"/>
        </w:rPr>
      </w:pPr>
      <w:r>
        <w:rPr>
          <w:rFonts w:eastAsia="Times New Roman"/>
        </w:rPr>
        <w:t>Selecting By Attribute ([x])</w:t>
      </w:r>
    </w:p>
    <w:p w:rsidR="002934EC" w:rsidRP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2934EC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2934EC" w:rsidRP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</w:t>
      </w: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934E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'[ATTRIBUTENAME'</w:t>
      </w: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2934EC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selects element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s</w:t>
      </w:r>
      <w:r w:rsidRPr="002934EC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with this 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attribute name</w:t>
      </w:r>
    </w:p>
    <w:p w:rsid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2934EC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2934EC" w:rsidRDefault="002934EC" w:rsidP="002934EC">
      <w:pPr>
        <w:pStyle w:val="Heading2"/>
        <w:rPr>
          <w:rFonts w:eastAsia="Times New Roman"/>
        </w:rPr>
      </w:pPr>
      <w:r>
        <w:rPr>
          <w:rFonts w:eastAsia="Times New Roman"/>
        </w:rPr>
        <w:t>Selecting By Attribute Value([x = “”])</w:t>
      </w:r>
    </w:p>
    <w:p w:rsidR="002934EC" w:rsidRP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2934EC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</w:pP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</w:t>
      </w: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934E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'[ATTRIBUTENAME ="Value of Attribute"'</w:t>
      </w: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selects elements with this</w:t>
      </w:r>
    </w:p>
    <w:p w:rsidR="002934EC" w:rsidRP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ab/>
        <w:t>// attribute name that have the given value of the attribute</w:t>
      </w:r>
    </w:p>
    <w:p w:rsidR="009A6ACC" w:rsidRDefault="002934EC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2934EC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8A7BA5" w:rsidRDefault="008A7BA5" w:rsidP="00EF5D91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9A6ACC" w:rsidRPr="00EF5D91" w:rsidRDefault="009A6ACC" w:rsidP="009A6ACC">
      <w:pPr>
        <w:pStyle w:val="Heading2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Simple Multiple Selection (,)</w:t>
      </w:r>
    </w:p>
    <w:p w:rsidR="009A6ACC" w:rsidRPr="009A6ACC" w:rsidRDefault="009A6ACC" w:rsidP="009A6AC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A6AC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9A6ACC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9A6ACC" w:rsidRPr="009A6ACC" w:rsidRDefault="009A6ACC" w:rsidP="009A6AC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9A6AC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</w:t>
      </w:r>
      <w:r w:rsidRPr="009A6ACC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9A6AC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'.class1, .class2'</w:t>
      </w:r>
      <w:r w:rsidRPr="009A6ACC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9A6AC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9A6ACC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// selects 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elements with these class names</w:t>
      </w:r>
    </w:p>
    <w:p w:rsidR="009A6ACC" w:rsidRDefault="009A6ACC" w:rsidP="009A6AC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9A6AC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9A6ACC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2934EC" w:rsidRDefault="002934EC" w:rsidP="002934EC">
      <w:pPr>
        <w:pStyle w:val="Heading2"/>
        <w:rPr>
          <w:rFonts w:eastAsia="Times New Roman"/>
        </w:rPr>
      </w:pPr>
      <w:r>
        <w:rPr>
          <w:rFonts w:eastAsia="Times New Roman"/>
        </w:rPr>
        <w:t>Mixing Selectors</w:t>
      </w:r>
    </w:p>
    <w:p w:rsidR="002934EC" w:rsidRP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2934EC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2934EC" w:rsidRPr="002934EC" w:rsidRDefault="002934EC" w:rsidP="002934E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</w:t>
      </w: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934E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'a.CLASSNAME'</w:t>
      </w:r>
      <w:r w:rsidRPr="002934EC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selects all hyperlinks wih class name</w:t>
      </w:r>
    </w:p>
    <w:p w:rsidR="002934EC" w:rsidRPr="002934EC" w:rsidRDefault="002934EC" w:rsidP="002934EC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934E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2934EC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2934EC" w:rsidRPr="002934EC" w:rsidRDefault="002934EC" w:rsidP="002934EC">
      <w:pPr>
        <w:pStyle w:val="Heading2Text"/>
      </w:pPr>
    </w:p>
    <w:p w:rsidR="00EF5D91" w:rsidRDefault="00586072" w:rsidP="00586072">
      <w:pPr>
        <w:pStyle w:val="Heading2"/>
      </w:pPr>
      <w:r>
        <w:lastRenderedPageBreak/>
        <w:t>Selecting Input Elements</w:t>
      </w:r>
      <w:r w:rsidR="002C18F3">
        <w:t xml:space="preserve"> (:input[type=””])</w:t>
      </w:r>
    </w:p>
    <w:p w:rsidR="002C18F3" w:rsidRP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2C18F3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2C18F3" w:rsidRP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C18F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</w:t>
      </w: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C18F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':input[type="radio"]'</w:t>
      </w: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2C18F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2C18F3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selects radio button input elements</w:t>
      </w:r>
    </w:p>
    <w:p w:rsid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2C18F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2C18F3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D01A0E" w:rsidRDefault="00D01A0E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D01A0E" w:rsidRDefault="00D01A0E" w:rsidP="00D01A0E">
      <w:pPr>
        <w:pStyle w:val="Heading2"/>
        <w:rPr>
          <w:rFonts w:eastAsia="Times New Roman"/>
        </w:rPr>
      </w:pPr>
      <w:r>
        <w:rPr>
          <w:rFonts w:eastAsia="Times New Roman"/>
        </w:rPr>
        <w:t>Selecting Via Element Attribute</w:t>
      </w:r>
    </w:p>
    <w:p w:rsidR="00D01A0E" w:rsidRPr="00D01A0E" w:rsidRDefault="00D01A0E" w:rsidP="00D01A0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D01A0E" w:rsidRPr="00D01A0E" w:rsidRDefault="00D01A0E" w:rsidP="00D01A0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D01A0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will find all the input elements that 'begin' with xxx</w:t>
      </w:r>
    </w:p>
    <w:p w:rsidR="00D01A0E" w:rsidRPr="00D01A0E" w:rsidRDefault="00D01A0E" w:rsidP="00D01A0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 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01A0E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'[attributename]'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D01A0E" w:rsidRPr="00D01A0E" w:rsidRDefault="00D01A0E" w:rsidP="00D01A0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D01A0E" w:rsidRPr="00D01A0E" w:rsidRDefault="00D01A0E" w:rsidP="00D01A0E">
      <w:pPr>
        <w:pStyle w:val="Heading2Text"/>
      </w:pPr>
    </w:p>
    <w:p w:rsidR="00D01A0E" w:rsidRPr="00D01A0E" w:rsidRDefault="00D01A0E" w:rsidP="00D01A0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D01A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01A0E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01A0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01A0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"button"</w:t>
      </w:r>
      <w:r w:rsidRPr="00D01A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01A0E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01A0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01A0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"xxx - "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D01A0E" w:rsidRPr="00D01A0E" w:rsidRDefault="00D01A0E" w:rsidP="00D01A0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D01A0E" w:rsidRPr="00D01A0E" w:rsidRDefault="00D01A0E" w:rsidP="00D01A0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D01A0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will find all the input elements that 'begin' with xxx</w:t>
      </w:r>
    </w:p>
    <w:p w:rsidR="00D01A0E" w:rsidRPr="00D01A0E" w:rsidRDefault="00D01A0E" w:rsidP="00D01A0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 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="008A657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'input[value^=</w:t>
      </w:r>
      <w:r w:rsidRPr="00D01A0E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"xxx"]'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D01A0E" w:rsidRDefault="00D01A0E" w:rsidP="00D01A0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8A657C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8A657C" w:rsidRPr="00D01A0E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8A657C" w:rsidRPr="00D01A0E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D01A0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// will find all the input elements that 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‘end’</w:t>
      </w:r>
      <w:r w:rsidRPr="00D01A0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with xxx</w:t>
      </w:r>
    </w:p>
    <w:p w:rsidR="008A657C" w:rsidRPr="00D01A0E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 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'input[value$=</w:t>
      </w:r>
      <w:r w:rsidRPr="00D01A0E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"xxx"]'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8A657C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8A657C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8A657C" w:rsidRPr="00D01A0E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8A657C" w:rsidRPr="00D01A0E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D01A0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// will find all the input elements that 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‘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contain’</w:t>
      </w:r>
      <w:r w:rsidRPr="00D01A0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xxx</w:t>
      </w:r>
    </w:p>
    <w:p w:rsidR="008A657C" w:rsidRPr="00D01A0E" w:rsidRDefault="008A657C" w:rsidP="008A657C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 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'input[value*=</w:t>
      </w:r>
      <w:r w:rsidRPr="00D01A0E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"xxx"]'</w:t>
      </w:r>
      <w:r w:rsidRPr="00D01A0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8A657C" w:rsidRPr="00D01A0E" w:rsidRDefault="008A657C" w:rsidP="008A657C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01A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D01A0E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2C18F3" w:rsidRDefault="002C18F3" w:rsidP="002C18F3">
      <w:pPr>
        <w:pStyle w:val="Heading2"/>
        <w:rPr>
          <w:rFonts w:eastAsia="Times New Roman"/>
        </w:rPr>
      </w:pPr>
      <w:r>
        <w:rPr>
          <w:rFonts w:eastAsia="Times New Roman"/>
        </w:rPr>
        <w:t>Getting to value of input control</w:t>
      </w:r>
      <w:r w:rsidR="00350915">
        <w:rPr>
          <w:rFonts w:eastAsia="Times New Roman"/>
        </w:rPr>
        <w:t xml:space="preserve"> (.val)</w:t>
      </w:r>
    </w:p>
    <w:p w:rsidR="002C18F3" w:rsidRDefault="002C18F3" w:rsidP="002C18F3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  <w:r w:rsidRPr="002C18F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$j</w:t>
      </w: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C18F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':input[type="text"]'</w:t>
      </w: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[0].val()</w:t>
      </w:r>
    </w:p>
    <w:p w:rsidR="002C18F3" w:rsidRDefault="002C18F3" w:rsidP="00350915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</w:pPr>
      <w:r w:rsidRPr="002C18F3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// </w:t>
      </w:r>
      <w:r w:rsid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get the value of a text box</w:t>
      </w:r>
    </w:p>
    <w:p w:rsidR="00817F96" w:rsidRDefault="00817F96" w:rsidP="00350915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</w:pPr>
    </w:p>
    <w:p w:rsidR="00817F96" w:rsidRDefault="00817F96" w:rsidP="00817F96">
      <w:pPr>
        <w:pStyle w:val="Heading2"/>
        <w:rPr>
          <w:rFonts w:eastAsia="Times New Roman"/>
          <w:shd w:val="clear" w:color="auto" w:fill="F2F4FF"/>
        </w:rPr>
      </w:pPr>
      <w:r>
        <w:rPr>
          <w:rFonts w:eastAsia="Times New Roman"/>
          <w:shd w:val="clear" w:color="auto" w:fill="F2F4FF"/>
        </w:rPr>
        <w:t>Chaining Selectors</w:t>
      </w:r>
    </w:p>
    <w:p w:rsidR="00817F96" w:rsidRPr="00817F96" w:rsidRDefault="00817F96" w:rsidP="00817F96">
      <w:pPr>
        <w:pStyle w:val="Heading2Text"/>
      </w:pPr>
    </w:p>
    <w:p w:rsidR="002C18F3" w:rsidRDefault="002C18F3" w:rsidP="002C18F3">
      <w:pPr>
        <w:pStyle w:val="Heading2Text"/>
      </w:pPr>
    </w:p>
    <w:p w:rsidR="002C18F3" w:rsidRDefault="002C18F3" w:rsidP="00D01A0E">
      <w:pPr>
        <w:pStyle w:val="Heading1"/>
      </w:pPr>
      <w:r>
        <w:t>Capturing elements into variables</w:t>
      </w:r>
    </w:p>
    <w:p w:rsidR="002C18F3" w:rsidRP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2C18F3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2C18F3" w:rsidRP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C18F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</w:t>
      </w: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;</w:t>
      </w:r>
    </w:p>
    <w:p w:rsid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  <w:r w:rsidRPr="002C18F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 </w:t>
      </w: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2C18F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$j</w:t>
      </w: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C18F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':input[type="text"]'</w:t>
      </w:r>
      <w:r w:rsidRPr="002C18F3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</w:p>
    <w:p w:rsidR="002C18F3" w:rsidRP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ab/>
        <w:t xml:space="preserve"> </w:t>
      </w:r>
      <w:r w:rsidRPr="002C18F3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// </w:t>
      </w: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VARIABLE now holds a collection of input elements of type text</w:t>
      </w:r>
    </w:p>
    <w:p w:rsidR="002C18F3" w:rsidRDefault="002C18F3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2C18F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2C18F3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350915" w:rsidRDefault="00350915" w:rsidP="002C18F3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350915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;</w:t>
      </w: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 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$j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':input[type="text"]'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can now loop through the variable which may contain several elements</w:t>
      </w: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foreach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element </w:t>
      </w:r>
      <w:r w:rsidRPr="00350915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in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$jVARIABLENAME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{</w:t>
      </w: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element.val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();</w:t>
      </w:r>
    </w:p>
    <w:p w:rsidR="00350915" w:rsidRPr="00350915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</w:t>
      </w:r>
    </w:p>
    <w:p w:rsidR="00156CA6" w:rsidRPr="00817F96" w:rsidRDefault="00350915" w:rsidP="00817F96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350915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350915" w:rsidRDefault="00350915" w:rsidP="00350915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Looping through arrays of jquery variables (.each)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350915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;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 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$j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':input[type="text"]'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can now loop through the variable which may contain several elements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$jVARIABLENAME.each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index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,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element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){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do something here with the element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alert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element.val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());</w:t>
      </w:r>
    </w:p>
    <w:p w:rsid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});</w:t>
      </w:r>
    </w:p>
    <w:p w:rsid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</w:p>
    <w:p w:rsidR="00255A7E" w:rsidRDefault="00350915" w:rsidP="00350915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each presents an element by default</w:t>
      </w:r>
      <w:r w:rsidR="00255A7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because you are iterating a jquery   </w:t>
      </w:r>
    </w:p>
    <w:p w:rsidR="00350915" w:rsidRPr="00350915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 // variable which is by default an array of elements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to access the element that is currently in the loop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can use $(this)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$jVARIABLENAME.each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(){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do something here with the element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alert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$j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this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val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());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});</w:t>
      </w:r>
    </w:p>
    <w:p w:rsidR="00350915" w:rsidRP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</w:p>
    <w:p w:rsidR="00350915" w:rsidRDefault="00350915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350915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156CA6" w:rsidRDefault="00156CA6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156CA6" w:rsidRDefault="00156CA6" w:rsidP="00156CA6">
      <w:pPr>
        <w:pStyle w:val="Heading1"/>
        <w:rPr>
          <w:rFonts w:eastAsia="Times New Roman"/>
        </w:rPr>
      </w:pPr>
      <w:r>
        <w:rPr>
          <w:rFonts w:eastAsia="Times New Roman"/>
        </w:rPr>
        <w:t>This vs $This</w:t>
      </w:r>
    </w:p>
    <w:p w:rsidR="00156CA6" w:rsidRDefault="00156CA6" w:rsidP="00156CA6">
      <w:pPr>
        <w:pStyle w:val="Heading1Text"/>
      </w:pPr>
      <w:r>
        <w:t xml:space="preserve">You can always get to the root dom object element by using </w:t>
      </w:r>
      <w:r>
        <w:rPr>
          <w:i/>
        </w:rPr>
        <w:t xml:space="preserve">this </w:t>
      </w:r>
      <w:r>
        <w:t>instead of using $this.</w:t>
      </w:r>
    </w:p>
    <w:p w:rsidR="00156CA6" w:rsidRDefault="00156CA6" w:rsidP="00156CA6">
      <w:pPr>
        <w:pStyle w:val="Heading1Text"/>
      </w:pPr>
    </w:p>
    <w:p w:rsidR="00156CA6" w:rsidRPr="00350915" w:rsidRDefault="00156CA6" w:rsidP="00156CA6">
      <w:pPr>
        <w:shd w:val="clear" w:color="auto" w:fill="FFFFFF"/>
        <w:spacing w:line="240" w:lineRule="auto"/>
        <w:ind w:firstLine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$jVARIABLENAME.each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(){</w:t>
      </w:r>
    </w:p>
    <w:p w:rsidR="00156CA6" w:rsidRPr="00350915" w:rsidRDefault="00156CA6" w:rsidP="00156CA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do something here with the element</w:t>
      </w:r>
    </w:p>
    <w:p w:rsidR="00156CA6" w:rsidRPr="00350915" w:rsidRDefault="00156CA6" w:rsidP="00156CA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alert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$j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this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val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());</w:t>
      </w:r>
    </w:p>
    <w:p w:rsidR="00156CA6" w:rsidRDefault="00156CA6" w:rsidP="00156CA6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});</w:t>
      </w:r>
    </w:p>
    <w:p w:rsidR="00156CA6" w:rsidRDefault="00156CA6" w:rsidP="00156CA6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</w:p>
    <w:p w:rsidR="00156CA6" w:rsidRPr="00350915" w:rsidRDefault="00156CA6" w:rsidP="00156CA6">
      <w:pPr>
        <w:shd w:val="clear" w:color="auto" w:fill="FFFFFF"/>
        <w:spacing w:line="240" w:lineRule="auto"/>
        <w:ind w:firstLine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</w:t>
      </w: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$jVARIABLENAME.each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(){</w:t>
      </w:r>
    </w:p>
    <w:p w:rsidR="00156CA6" w:rsidRPr="00350915" w:rsidRDefault="00156CA6" w:rsidP="00156CA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</w:t>
      </w:r>
      <w:r w:rsidRPr="0035091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do something here with the element</w:t>
      </w:r>
    </w:p>
    <w:p w:rsidR="00156CA6" w:rsidRPr="00350915" w:rsidRDefault="00156CA6" w:rsidP="00156CA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alert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350915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this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title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156CA6" w:rsidRDefault="00156CA6" w:rsidP="00156CA6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  <w:r w:rsidRPr="0035091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350915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});</w:t>
      </w:r>
    </w:p>
    <w:p w:rsidR="00817F96" w:rsidRDefault="00817F96" w:rsidP="00156CA6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</w:p>
    <w:p w:rsidR="00817F96" w:rsidRDefault="00817F96">
      <w:pPr>
        <w:spacing w:after="160"/>
        <w:rPr>
          <w:rFonts w:asciiTheme="majorHAnsi" w:eastAsia="Times New Roman" w:hAnsiTheme="majorHAnsi" w:cstheme="majorBidi"/>
          <w:b/>
          <w:color w:val="2E74B5" w:themeColor="accent1" w:themeShade="BF"/>
          <w:sz w:val="28"/>
          <w:szCs w:val="28"/>
          <w:shd w:val="clear" w:color="auto" w:fill="F2F4FF"/>
        </w:rPr>
      </w:pPr>
      <w:r>
        <w:rPr>
          <w:rFonts w:eastAsia="Times New Roman"/>
          <w:shd w:val="clear" w:color="auto" w:fill="F2F4FF"/>
        </w:rPr>
        <w:br w:type="page"/>
      </w:r>
    </w:p>
    <w:p w:rsidR="00817F96" w:rsidRDefault="00817F96" w:rsidP="00817F96">
      <w:pPr>
        <w:pStyle w:val="Heading1"/>
        <w:rPr>
          <w:rFonts w:eastAsia="Times New Roman"/>
          <w:shd w:val="clear" w:color="auto" w:fill="F2F4FF"/>
        </w:rPr>
      </w:pPr>
      <w:r>
        <w:rPr>
          <w:rFonts w:eastAsia="Times New Roman"/>
          <w:shd w:val="clear" w:color="auto" w:fill="F2F4FF"/>
        </w:rPr>
        <w:lastRenderedPageBreak/>
        <w:t>Adding/Removing Elements</w:t>
      </w:r>
    </w:p>
    <w:p w:rsidR="00817F96" w:rsidRDefault="00817F96" w:rsidP="00817F96">
      <w:pPr>
        <w:pStyle w:val="Heading1Text"/>
      </w:pPr>
      <w:r>
        <w:t>.appendTo</w:t>
      </w:r>
    </w:p>
    <w:p w:rsidR="00817F96" w:rsidRDefault="00817F96" w:rsidP="00817F96">
      <w:pPr>
        <w:pStyle w:val="Heading1Text"/>
      </w:pPr>
      <w:r>
        <w:t>.append</w:t>
      </w:r>
    </w:p>
    <w:p w:rsidR="00817F96" w:rsidRDefault="00817F96" w:rsidP="00817F96">
      <w:pPr>
        <w:pStyle w:val="Heading1Text"/>
      </w:pPr>
      <w:r>
        <w:t>.prependTo</w:t>
      </w:r>
    </w:p>
    <w:p w:rsidR="00817F96" w:rsidRDefault="00817F96" w:rsidP="00817F96">
      <w:pPr>
        <w:pStyle w:val="Heading1Text"/>
      </w:pPr>
      <w:r>
        <w:t>.prepend</w:t>
      </w:r>
    </w:p>
    <w:p w:rsidR="00817F96" w:rsidRDefault="00817F96" w:rsidP="00817F96">
      <w:pPr>
        <w:pStyle w:val="Heading1Text"/>
      </w:pPr>
      <w:r>
        <w:t>.wrap</w:t>
      </w:r>
    </w:p>
    <w:p w:rsidR="006456FE" w:rsidRPr="00817F96" w:rsidRDefault="006456FE" w:rsidP="00817F96">
      <w:pPr>
        <w:pStyle w:val="Heading1Text"/>
      </w:pPr>
      <w:r>
        <w:t>.remove</w:t>
      </w:r>
    </w:p>
    <w:p w:rsidR="00F31E61" w:rsidRDefault="00817F96" w:rsidP="00817F96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  <w:r>
        <w:rPr>
          <w:noProof/>
        </w:rPr>
        <w:drawing>
          <wp:inline distT="0" distB="0" distL="0" distR="0" wp14:anchorId="2DB86EE6" wp14:editId="44921AD4">
            <wp:extent cx="390525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61" t="12706" r="38194" b="16603"/>
                    <a:stretch/>
                  </pic:blipFill>
                  <pic:spPr bwMode="auto">
                    <a:xfrm>
                      <a:off x="0" y="0"/>
                      <a:ext cx="39052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6FE" w:rsidRDefault="006456FE" w:rsidP="00817F96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</w:p>
    <w:p w:rsidR="006456FE" w:rsidRDefault="006456FE" w:rsidP="006456FE">
      <w:pPr>
        <w:pStyle w:val="Heading1"/>
        <w:rPr>
          <w:rFonts w:eastAsia="Times New Roman"/>
          <w:shd w:val="clear" w:color="auto" w:fill="F2F4FF"/>
        </w:rPr>
      </w:pPr>
      <w:r>
        <w:rPr>
          <w:rFonts w:eastAsia="Times New Roman"/>
          <w:shd w:val="clear" w:color="auto" w:fill="F2F4FF"/>
        </w:rPr>
        <w:t>Working With Classes</w:t>
      </w:r>
    </w:p>
    <w:p w:rsidR="006456FE" w:rsidRDefault="006456FE" w:rsidP="006456FE">
      <w:pPr>
        <w:pStyle w:val="Heading1Text"/>
      </w:pPr>
      <w:r>
        <w:t>.addClass</w:t>
      </w:r>
    </w:p>
    <w:p w:rsidR="006456FE" w:rsidRDefault="006456FE" w:rsidP="006456FE">
      <w:pPr>
        <w:pStyle w:val="Heading1Text"/>
      </w:pPr>
      <w:r>
        <w:t>.hasClass</w:t>
      </w:r>
    </w:p>
    <w:p w:rsidR="006456FE" w:rsidRDefault="006456FE" w:rsidP="006456FE">
      <w:pPr>
        <w:pStyle w:val="Heading1Text"/>
      </w:pPr>
      <w:r>
        <w:t>.removeClass</w:t>
      </w:r>
    </w:p>
    <w:p w:rsidR="006456FE" w:rsidRPr="006456FE" w:rsidRDefault="006456FE" w:rsidP="006456FE">
      <w:pPr>
        <w:pStyle w:val="Heading1Text"/>
      </w:pPr>
      <w:r>
        <w:t>.toggleClass</w:t>
      </w:r>
      <w:bookmarkStart w:id="1" w:name="_GoBack"/>
      <w:bookmarkEnd w:id="1"/>
    </w:p>
    <w:p w:rsidR="00817F96" w:rsidRDefault="00817F96" w:rsidP="00817F96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</w:p>
    <w:p w:rsidR="00817F96" w:rsidRDefault="00817F96" w:rsidP="00817F96">
      <w:pPr>
        <w:shd w:val="clear" w:color="auto" w:fill="FFFFFF"/>
        <w:spacing w:line="240" w:lineRule="auto"/>
        <w:ind w:left="144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</w:pPr>
    </w:p>
    <w:p w:rsidR="00156CA6" w:rsidRPr="00350915" w:rsidRDefault="00156CA6" w:rsidP="00156CA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6CA6" w:rsidRPr="00156CA6" w:rsidRDefault="00156CA6" w:rsidP="00156CA6">
      <w:pPr>
        <w:pStyle w:val="Heading1Text"/>
      </w:pPr>
    </w:p>
    <w:p w:rsidR="00255A7E" w:rsidRDefault="00255A7E" w:rsidP="00350915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255A7E" w:rsidRDefault="00255A7E">
      <w:pPr>
        <w:spacing w:after="160"/>
        <w:rPr>
          <w:rFonts w:asciiTheme="majorHAnsi" w:eastAsia="Times New Roman" w:hAnsiTheme="majorHAnsi" w:cstheme="majorBidi"/>
          <w:b/>
          <w:color w:val="2E74B5" w:themeColor="accent1" w:themeShade="BF"/>
          <w:sz w:val="28"/>
          <w:szCs w:val="28"/>
        </w:rPr>
      </w:pPr>
      <w:r>
        <w:rPr>
          <w:rFonts w:eastAsia="Times New Roman"/>
        </w:rPr>
        <w:br w:type="page"/>
      </w:r>
    </w:p>
    <w:p w:rsidR="00255A7E" w:rsidRDefault="00255A7E" w:rsidP="00255A7E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Functions don’t always need to be anonymous</w:t>
      </w:r>
    </w:p>
    <w:p w:rsidR="00255A7E" w:rsidRDefault="00255A7E" w:rsidP="00255A7E">
      <w:pPr>
        <w:pStyle w:val="Heading1Text"/>
      </w:pPr>
      <w:r>
        <w:t>Whenever an anonymous function is allowed in jQuery, you can actually point to the name of an actual javascript function instead.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  </w:t>
      </w:r>
      <w:r w:rsidRPr="00255A7E">
        <w:rPr>
          <w:rFonts w:ascii="Courier New" w:eastAsia="Times New Roman" w:hAnsi="Courier New" w:cs="Courier New"/>
          <w:color w:val="0000FF"/>
          <w:sz w:val="20"/>
          <w:szCs w:val="20"/>
        </w:rPr>
        <w:t>&lt;script&gt;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;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 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$j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55A7E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':input[type="text"]'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$jVARIABLENAME.each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DoTheAlert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255A7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now DoTheAlert will be called for each element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255A7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 in $jVARIABLENAME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255A7E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// 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255A7E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DoTheAlert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element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){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alert element.val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();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255A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</w:t>
      </w:r>
    </w:p>
    <w:p w:rsidR="00255A7E" w:rsidRPr="00255A7E" w:rsidRDefault="00255A7E" w:rsidP="00255A7E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55A7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255A7E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255A7E" w:rsidRDefault="00255A7E" w:rsidP="00255A7E">
      <w:pPr>
        <w:pStyle w:val="Heading1Text"/>
      </w:pPr>
    </w:p>
    <w:p w:rsidR="00255A7E" w:rsidRDefault="00255A7E" w:rsidP="00255A7E">
      <w:pPr>
        <w:pStyle w:val="Heading1Text"/>
      </w:pPr>
    </w:p>
    <w:p w:rsidR="00255A7E" w:rsidRPr="00255A7E" w:rsidRDefault="00255A7E" w:rsidP="00255A7E">
      <w:pPr>
        <w:pStyle w:val="Heading1Text"/>
      </w:pPr>
    </w:p>
    <w:p w:rsidR="00350915" w:rsidRDefault="00350915" w:rsidP="00350915">
      <w:pPr>
        <w:pStyle w:val="Heading1Text"/>
      </w:pPr>
    </w:p>
    <w:p w:rsidR="00350915" w:rsidRPr="00350915" w:rsidRDefault="00350915" w:rsidP="00350915">
      <w:pPr>
        <w:pStyle w:val="Heading1Text"/>
      </w:pPr>
    </w:p>
    <w:p w:rsidR="00350915" w:rsidRPr="002C18F3" w:rsidRDefault="00350915" w:rsidP="002C18F3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C18F3" w:rsidRPr="002C18F3" w:rsidRDefault="002C18F3" w:rsidP="002C18F3">
      <w:pPr>
        <w:pStyle w:val="Heading2Text"/>
        <w:ind w:left="1800"/>
      </w:pPr>
    </w:p>
    <w:p w:rsidR="002C18F3" w:rsidRPr="002C18F3" w:rsidRDefault="002C18F3" w:rsidP="002C18F3">
      <w:pPr>
        <w:pStyle w:val="Heading2Text"/>
      </w:pPr>
    </w:p>
    <w:p w:rsidR="00586072" w:rsidRPr="00586072" w:rsidRDefault="00586072" w:rsidP="00586072">
      <w:pPr>
        <w:pStyle w:val="Heading2Text"/>
      </w:pPr>
    </w:p>
    <w:p w:rsidR="00EF5D91" w:rsidRPr="00EF5D91" w:rsidRDefault="00EF5D91" w:rsidP="00EF5D91">
      <w:pPr>
        <w:pStyle w:val="Heading2Text"/>
      </w:pPr>
    </w:p>
    <w:p w:rsidR="00E9575F" w:rsidRPr="00E9575F" w:rsidRDefault="00E9575F" w:rsidP="00E9575F">
      <w:pPr>
        <w:pStyle w:val="Heading2Text"/>
      </w:pPr>
    </w:p>
    <w:p w:rsidR="00E10B42" w:rsidRPr="00E10B42" w:rsidRDefault="00E10B42" w:rsidP="00E10B42">
      <w:pPr>
        <w:pStyle w:val="Heading1Text"/>
      </w:pPr>
    </w:p>
    <w:p w:rsidR="00E10B42" w:rsidRPr="00E10B42" w:rsidRDefault="00E10B42" w:rsidP="00E10B42">
      <w:pPr>
        <w:pStyle w:val="Heading1Text"/>
      </w:pPr>
    </w:p>
    <w:sectPr w:rsidR="00E10B42" w:rsidRPr="00E10B42" w:rsidSect="008501A8">
      <w:headerReference w:type="first" r:id="rId17"/>
      <w:footerReference w:type="firs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2B5F" w:rsidRDefault="000A2B5F" w:rsidP="00A13D7B">
      <w:pPr>
        <w:spacing w:line="240" w:lineRule="auto"/>
      </w:pPr>
      <w:r>
        <w:separator/>
      </w:r>
    </w:p>
  </w:endnote>
  <w:endnote w:type="continuationSeparator" w:id="0">
    <w:p w:rsidR="000A2B5F" w:rsidRDefault="000A2B5F" w:rsidP="00A13D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0FA" w:rsidRDefault="00E070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3D7B" w:rsidRDefault="000A2B5F">
    <w:pPr>
      <w:pStyle w:val="Footer"/>
    </w:pPr>
    <w:r>
      <w:fldChar w:fldCharType="begin"/>
    </w:r>
    <w:r>
      <w:instrText xml:space="preserve"> FILENAME \* MERGEFORMAT </w:instrText>
    </w:r>
    <w:r>
      <w:fldChar w:fldCharType="separate"/>
    </w:r>
    <w:r w:rsidR="00AF63A5">
      <w:rPr>
        <w:noProof/>
      </w:rPr>
      <w:t>Document1</w:t>
    </w:r>
    <w:r>
      <w:rPr>
        <w:noProof/>
      </w:rPr>
      <w:fldChar w:fldCharType="end"/>
    </w:r>
    <w:r w:rsidR="00A13D7B">
      <w:tab/>
      <w:t xml:space="preserve">Page </w:t>
    </w:r>
    <w:r w:rsidR="002D06A5">
      <w:fldChar w:fldCharType="begin"/>
    </w:r>
    <w:r w:rsidR="002D06A5">
      <w:instrText xml:space="preserve"> PAGE  \* Arabic  \* MERGEFORMAT </w:instrText>
    </w:r>
    <w:r w:rsidR="002D06A5">
      <w:fldChar w:fldCharType="separate"/>
    </w:r>
    <w:r w:rsidR="006456FE">
      <w:rPr>
        <w:noProof/>
      </w:rPr>
      <w:t>7</w:t>
    </w:r>
    <w:r w:rsidR="002D06A5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0FA" w:rsidRDefault="00E070F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6A5" w:rsidRDefault="000A2B5F" w:rsidP="002D06A5">
    <w:pPr>
      <w:pStyle w:val="Footer"/>
      <w:tabs>
        <w:tab w:val="clear" w:pos="9360"/>
        <w:tab w:val="right" w:pos="10800"/>
      </w:tabs>
    </w:pPr>
    <w:r>
      <w:fldChar w:fldCharType="begin"/>
    </w:r>
    <w:r>
      <w:instrText xml:space="preserve"> FILENAME \* MERGEFORMAT </w:instrText>
    </w:r>
    <w:r>
      <w:fldChar w:fldCharType="separate"/>
    </w:r>
    <w:r w:rsidR="00AF63A5">
      <w:rPr>
        <w:noProof/>
      </w:rPr>
      <w:t>Document1</w:t>
    </w:r>
    <w:r>
      <w:rPr>
        <w:noProof/>
      </w:rPr>
      <w:fldChar w:fldCharType="end"/>
    </w:r>
    <w:r w:rsidR="002D06A5">
      <w:tab/>
      <w:t xml:space="preserve">Page </w:t>
    </w:r>
    <w:r w:rsidR="002D06A5">
      <w:fldChar w:fldCharType="begin"/>
    </w:r>
    <w:r w:rsidR="002D06A5">
      <w:instrText xml:space="preserve"> PAGE  \* Arabic  \* MERGEFORMAT </w:instrText>
    </w:r>
    <w:r w:rsidR="002D06A5">
      <w:fldChar w:fldCharType="separate"/>
    </w:r>
    <w:r w:rsidR="00817F96">
      <w:rPr>
        <w:noProof/>
      </w:rPr>
      <w:t>2</w:t>
    </w:r>
    <w:r w:rsidR="002D06A5">
      <w:fldChar w:fldCharType="end"/>
    </w:r>
    <w:r w:rsidR="002D06A5">
      <w:t xml:space="preserve"> of </w:t>
    </w:r>
    <w:r>
      <w:fldChar w:fldCharType="begin"/>
    </w:r>
    <w:r>
      <w:instrText xml:space="preserve"> NUMPAGES  \* Arabic  \* MERGEFORMAT </w:instrText>
    </w:r>
    <w:r>
      <w:fldChar w:fldCharType="separate"/>
    </w:r>
    <w:r w:rsidR="00817F96">
      <w:rPr>
        <w:noProof/>
      </w:rPr>
      <w:t>7</w:t>
    </w:r>
    <w:r>
      <w:rPr>
        <w:noProof/>
      </w:rPr>
      <w:fldChar w:fldCharType="end"/>
    </w:r>
    <w:r w:rsidR="002D06A5">
      <w:tab/>
      <w:t xml:space="preserve">Last Updated: </w:t>
    </w:r>
    <w:r w:rsidR="00E070FA">
      <w:fldChar w:fldCharType="begin"/>
    </w:r>
    <w:r w:rsidR="00E070FA">
      <w:instrText xml:space="preserve"> SAVEDATE  \@ "M/d/yyyy h:mm am/pm"  \* MERGEFORMAT </w:instrText>
    </w:r>
    <w:r w:rsidR="00E070FA">
      <w:fldChar w:fldCharType="separate"/>
    </w:r>
    <w:r w:rsidR="00E9575F">
      <w:rPr>
        <w:noProof/>
      </w:rPr>
      <w:t>4/12/2017 10:26 PM</w:t>
    </w:r>
    <w:r w:rsidR="00E070F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2B5F" w:rsidRDefault="000A2B5F" w:rsidP="00A13D7B">
      <w:pPr>
        <w:spacing w:line="240" w:lineRule="auto"/>
      </w:pPr>
      <w:r>
        <w:separator/>
      </w:r>
    </w:p>
  </w:footnote>
  <w:footnote w:type="continuationSeparator" w:id="0">
    <w:p w:rsidR="000A2B5F" w:rsidRDefault="000A2B5F" w:rsidP="00A13D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0FA" w:rsidRDefault="00E070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alias w:val="Title"/>
      <w:tag w:val=""/>
      <w:id w:val="-231923692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A132F5" w:rsidRDefault="00261986" w:rsidP="003339D0">
        <w:pPr>
          <w:pStyle w:val="DocumentTitle"/>
          <w:jc w:val="center"/>
        </w:pPr>
        <w:r>
          <w:t>JQuery Notes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32F5" w:rsidRDefault="000A2B5F" w:rsidP="009C382D">
    <w:pPr>
      <w:pStyle w:val="DocumentTitle"/>
    </w:pPr>
    <w:sdt>
      <w:sdtPr>
        <w:alias w:val="Title"/>
        <w:tag w:val=""/>
        <w:id w:val="-199663688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61986">
          <w:t>JQuery Notes</w:t>
        </w:r>
      </w:sdtContent>
    </w:sdt>
    <w:r w:rsidR="009C382D">
      <w:tab/>
    </w:r>
    <w:r>
      <w:fldChar w:fldCharType="begin"/>
    </w:r>
    <w:r>
      <w:instrText xml:space="preserve"> FILENAME   \* MERGEFORMAT </w:instrText>
    </w:r>
    <w:r>
      <w:fldChar w:fldCharType="separate"/>
    </w:r>
    <w:r w:rsidR="00AF63A5">
      <w:t>Document1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CA1" w:rsidRPr="00ED6CA1" w:rsidRDefault="008501A8" w:rsidP="008501A8">
    <w:pPr>
      <w:pStyle w:val="Header"/>
      <w:tabs>
        <w:tab w:val="clear" w:pos="4680"/>
        <w:tab w:val="clear" w:pos="9360"/>
        <w:tab w:val="right" w:pos="10710"/>
      </w:tabs>
      <w:spacing w:line="360" w:lineRule="auto"/>
      <w:rPr>
        <w:b/>
        <w:color w:val="2E74B5" w:themeColor="accent1" w:themeShade="BF"/>
        <w:sz w:val="28"/>
        <w:szCs w:val="28"/>
      </w:rPr>
    </w:pPr>
    <w:r>
      <w:tab/>
    </w:r>
    <w:r w:rsidRPr="00C62245">
      <w:rPr>
        <w:b/>
        <w:color w:val="2E74B5" w:themeColor="accent1" w:themeShade="BF"/>
        <w:sz w:val="28"/>
        <w:szCs w:val="28"/>
      </w:rPr>
      <w:fldChar w:fldCharType="begin"/>
    </w:r>
    <w:r w:rsidRPr="00C62245">
      <w:rPr>
        <w:b/>
        <w:color w:val="2E74B5" w:themeColor="accent1" w:themeShade="BF"/>
        <w:sz w:val="28"/>
        <w:szCs w:val="28"/>
      </w:rPr>
      <w:instrText xml:space="preserve"> STYLEREF  "Heading 1"  \* MERGEFORMAT </w:instrText>
    </w:r>
    <w:r w:rsidR="00A41679">
      <w:rPr>
        <w:b/>
        <w:color w:val="2E74B5" w:themeColor="accent1" w:themeShade="BF"/>
        <w:sz w:val="28"/>
        <w:szCs w:val="28"/>
      </w:rPr>
      <w:fldChar w:fldCharType="separate"/>
    </w:r>
    <w:r w:rsidR="00817F96">
      <w:rPr>
        <w:b/>
        <w:noProof/>
        <w:color w:val="2E74B5" w:themeColor="accent1" w:themeShade="BF"/>
        <w:sz w:val="28"/>
        <w:szCs w:val="28"/>
      </w:rPr>
      <w:t>Basics</w:t>
    </w:r>
    <w:r w:rsidRPr="00C62245">
      <w:rPr>
        <w:b/>
        <w:color w:val="2E74B5" w:themeColor="accent1" w:themeShade="BF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5D221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3CA4C1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7688E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C027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16891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D2457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7E6F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EE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0AACF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B8B0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3A5"/>
    <w:rsid w:val="00074F5D"/>
    <w:rsid w:val="000A2B5F"/>
    <w:rsid w:val="000B2458"/>
    <w:rsid w:val="00156CA6"/>
    <w:rsid w:val="002337BA"/>
    <w:rsid w:val="00255A7E"/>
    <w:rsid w:val="00261986"/>
    <w:rsid w:val="00272188"/>
    <w:rsid w:val="002934EC"/>
    <w:rsid w:val="002C18F3"/>
    <w:rsid w:val="002D06A5"/>
    <w:rsid w:val="002D504C"/>
    <w:rsid w:val="002F7A6B"/>
    <w:rsid w:val="00326078"/>
    <w:rsid w:val="003339D0"/>
    <w:rsid w:val="00350915"/>
    <w:rsid w:val="004A7818"/>
    <w:rsid w:val="00586072"/>
    <w:rsid w:val="006456FE"/>
    <w:rsid w:val="007377D4"/>
    <w:rsid w:val="00783502"/>
    <w:rsid w:val="007F7794"/>
    <w:rsid w:val="00817F96"/>
    <w:rsid w:val="008501A8"/>
    <w:rsid w:val="008A657C"/>
    <w:rsid w:val="008A7BA5"/>
    <w:rsid w:val="009134D4"/>
    <w:rsid w:val="009A6ACC"/>
    <w:rsid w:val="009C382D"/>
    <w:rsid w:val="009F4639"/>
    <w:rsid w:val="00A132F5"/>
    <w:rsid w:val="00A13D7B"/>
    <w:rsid w:val="00A41679"/>
    <w:rsid w:val="00AF63A5"/>
    <w:rsid w:val="00C62245"/>
    <w:rsid w:val="00CB65DC"/>
    <w:rsid w:val="00D01A0E"/>
    <w:rsid w:val="00D72C0C"/>
    <w:rsid w:val="00E070FA"/>
    <w:rsid w:val="00E10B42"/>
    <w:rsid w:val="00E52C7B"/>
    <w:rsid w:val="00E832CA"/>
    <w:rsid w:val="00E9575F"/>
    <w:rsid w:val="00ED6CA1"/>
    <w:rsid w:val="00EF5D91"/>
    <w:rsid w:val="00F31E61"/>
    <w:rsid w:val="00F55F25"/>
    <w:rsid w:val="00FA2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8EB11"/>
  <w15:chartTrackingRefBased/>
  <w15:docId w15:val="{0273C745-8EAC-48CA-B510-012AA4447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382D"/>
    <w:pPr>
      <w:spacing w:after="0"/>
    </w:pPr>
  </w:style>
  <w:style w:type="paragraph" w:styleId="Heading1">
    <w:name w:val="heading 1"/>
    <w:basedOn w:val="Normal"/>
    <w:next w:val="Heading1Text"/>
    <w:link w:val="Heading1Char"/>
    <w:autoRedefine/>
    <w:uiPriority w:val="9"/>
    <w:qFormat/>
    <w:rsid w:val="00FA2D9D"/>
    <w:pPr>
      <w:keepNext/>
      <w:keepLines/>
      <w:pBdr>
        <w:bottom w:val="single" w:sz="12" w:space="1" w:color="2E74B5" w:themeColor="accent1" w:themeShade="BF"/>
      </w:pBdr>
      <w:spacing w:before="120" w:after="240" w:line="240" w:lineRule="auto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Heading2Text"/>
    <w:link w:val="Heading2Char"/>
    <w:autoRedefine/>
    <w:uiPriority w:val="9"/>
    <w:unhideWhenUsed/>
    <w:qFormat/>
    <w:rsid w:val="002D504C"/>
    <w:pPr>
      <w:keepNext/>
      <w:keepLines/>
      <w:spacing w:before="120" w:after="120" w:line="240" w:lineRule="auto"/>
      <w:ind w:left="7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24"/>
    </w:rPr>
  </w:style>
  <w:style w:type="paragraph" w:styleId="Heading3">
    <w:name w:val="heading 3"/>
    <w:basedOn w:val="Normal"/>
    <w:next w:val="Heading3Text"/>
    <w:link w:val="Heading3Char"/>
    <w:autoRedefine/>
    <w:uiPriority w:val="9"/>
    <w:unhideWhenUsed/>
    <w:qFormat/>
    <w:rsid w:val="00D72C0C"/>
    <w:pPr>
      <w:keepNext/>
      <w:keepLines/>
      <w:spacing w:before="120" w:after="120" w:line="240" w:lineRule="auto"/>
      <w:ind w:left="1440"/>
      <w:outlineLvl w:val="2"/>
    </w:pPr>
    <w:rPr>
      <w:rFonts w:asciiTheme="majorHAnsi" w:eastAsiaTheme="majorEastAsia" w:hAnsiTheme="majorHAnsi" w:cstheme="majorBidi"/>
      <w:b/>
      <w:i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Heading4Text"/>
    <w:link w:val="Heading4Char"/>
    <w:autoRedefine/>
    <w:uiPriority w:val="9"/>
    <w:unhideWhenUsed/>
    <w:qFormat/>
    <w:rsid w:val="002D504C"/>
    <w:pPr>
      <w:spacing w:before="120" w:after="120" w:line="240" w:lineRule="auto"/>
      <w:ind w:left="2160"/>
      <w:outlineLvl w:val="3"/>
    </w:pPr>
    <w:rPr>
      <w:b/>
      <w:color w:val="2E74B5" w:themeColor="accent1" w:themeShade="BF"/>
    </w:rPr>
  </w:style>
  <w:style w:type="paragraph" w:styleId="Heading5">
    <w:name w:val="heading 5"/>
    <w:basedOn w:val="Normal"/>
    <w:next w:val="Heading5Text"/>
    <w:link w:val="Heading5Char"/>
    <w:autoRedefine/>
    <w:uiPriority w:val="9"/>
    <w:unhideWhenUsed/>
    <w:qFormat/>
    <w:rsid w:val="002D504C"/>
    <w:pPr>
      <w:keepNext/>
      <w:keepLines/>
      <w:spacing w:before="120" w:after="120"/>
      <w:ind w:left="288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Heading6Text"/>
    <w:link w:val="Heading6Char"/>
    <w:autoRedefine/>
    <w:uiPriority w:val="9"/>
    <w:unhideWhenUsed/>
    <w:qFormat/>
    <w:rsid w:val="002D504C"/>
    <w:pPr>
      <w:keepNext/>
      <w:keepLines/>
      <w:spacing w:before="40"/>
      <w:ind w:left="360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D9D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D504C"/>
    <w:rPr>
      <w:rFonts w:asciiTheme="majorHAnsi" w:eastAsiaTheme="majorEastAsia" w:hAnsiTheme="majorHAnsi" w:cstheme="majorBidi"/>
      <w:b/>
      <w:color w:val="2E74B5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72C0C"/>
    <w:rPr>
      <w:rFonts w:asciiTheme="majorHAnsi" w:eastAsiaTheme="majorEastAsia" w:hAnsiTheme="majorHAnsi" w:cstheme="majorBidi"/>
      <w:b/>
      <w:i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D504C"/>
    <w:rPr>
      <w:b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D504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504C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Heading1Text">
    <w:name w:val="Heading 1 Text"/>
    <w:basedOn w:val="Normal"/>
    <w:link w:val="Heading1TextChar"/>
    <w:autoRedefine/>
    <w:qFormat/>
    <w:rsid w:val="00D72C0C"/>
    <w:pPr>
      <w:spacing w:line="240" w:lineRule="auto"/>
      <w:ind w:left="360"/>
    </w:pPr>
    <w:rPr>
      <w:sz w:val="24"/>
      <w:szCs w:val="24"/>
    </w:rPr>
  </w:style>
  <w:style w:type="paragraph" w:customStyle="1" w:styleId="Heading2Text">
    <w:name w:val="Heading 2 Text"/>
    <w:basedOn w:val="Normal"/>
    <w:link w:val="Heading2TextChar"/>
    <w:autoRedefine/>
    <w:qFormat/>
    <w:rsid w:val="00D72C0C"/>
    <w:pPr>
      <w:spacing w:line="240" w:lineRule="auto"/>
      <w:ind w:left="1080"/>
    </w:pPr>
  </w:style>
  <w:style w:type="character" w:customStyle="1" w:styleId="Heading1TextChar">
    <w:name w:val="Heading 1 Text Char"/>
    <w:basedOn w:val="DefaultParagraphFont"/>
    <w:link w:val="Heading1Text"/>
    <w:rsid w:val="00D72C0C"/>
    <w:rPr>
      <w:sz w:val="24"/>
      <w:szCs w:val="24"/>
    </w:rPr>
  </w:style>
  <w:style w:type="paragraph" w:customStyle="1" w:styleId="Heading3Text">
    <w:name w:val="Heading 3 Text"/>
    <w:basedOn w:val="Normal"/>
    <w:link w:val="Heading3TextChar"/>
    <w:autoRedefine/>
    <w:qFormat/>
    <w:rsid w:val="00D72C0C"/>
    <w:pPr>
      <w:spacing w:line="240" w:lineRule="auto"/>
      <w:ind w:left="1800"/>
    </w:pPr>
  </w:style>
  <w:style w:type="character" w:customStyle="1" w:styleId="Heading2TextChar">
    <w:name w:val="Heading 2 Text Char"/>
    <w:basedOn w:val="DefaultParagraphFont"/>
    <w:link w:val="Heading2Text"/>
    <w:rsid w:val="00D72C0C"/>
  </w:style>
  <w:style w:type="paragraph" w:customStyle="1" w:styleId="Heading4Text">
    <w:name w:val="Heading 4 Text"/>
    <w:basedOn w:val="Normal"/>
    <w:link w:val="Heading4TextChar"/>
    <w:autoRedefine/>
    <w:qFormat/>
    <w:rsid w:val="002D504C"/>
    <w:pPr>
      <w:spacing w:line="240" w:lineRule="auto"/>
      <w:ind w:left="2520"/>
    </w:pPr>
  </w:style>
  <w:style w:type="character" w:customStyle="1" w:styleId="Heading3TextChar">
    <w:name w:val="Heading 3 Text Char"/>
    <w:basedOn w:val="DefaultParagraphFont"/>
    <w:link w:val="Heading3Text"/>
    <w:rsid w:val="00D72C0C"/>
  </w:style>
  <w:style w:type="paragraph" w:customStyle="1" w:styleId="Heading5Text">
    <w:name w:val="Heading 5 Text"/>
    <w:basedOn w:val="Normal"/>
    <w:link w:val="Heading5TextChar"/>
    <w:autoRedefine/>
    <w:qFormat/>
    <w:rsid w:val="002D504C"/>
    <w:pPr>
      <w:spacing w:line="240" w:lineRule="auto"/>
      <w:ind w:left="3240"/>
    </w:pPr>
  </w:style>
  <w:style w:type="character" w:customStyle="1" w:styleId="Heading4TextChar">
    <w:name w:val="Heading 4 Text Char"/>
    <w:basedOn w:val="DefaultParagraphFont"/>
    <w:link w:val="Heading4Text"/>
    <w:rsid w:val="002D504C"/>
  </w:style>
  <w:style w:type="paragraph" w:customStyle="1" w:styleId="Heading6Text">
    <w:name w:val="Heading 6 Text"/>
    <w:basedOn w:val="Normal"/>
    <w:link w:val="Heading6TextChar"/>
    <w:autoRedefine/>
    <w:qFormat/>
    <w:rsid w:val="002D504C"/>
    <w:pPr>
      <w:spacing w:line="240" w:lineRule="auto"/>
      <w:ind w:left="3960"/>
    </w:pPr>
    <w:rPr>
      <w:sz w:val="20"/>
      <w:szCs w:val="20"/>
    </w:rPr>
  </w:style>
  <w:style w:type="character" w:customStyle="1" w:styleId="Heading5TextChar">
    <w:name w:val="Heading 5 Text Char"/>
    <w:basedOn w:val="DefaultParagraphFont"/>
    <w:link w:val="Heading5Text"/>
    <w:rsid w:val="002D504C"/>
  </w:style>
  <w:style w:type="paragraph" w:styleId="TOC1">
    <w:name w:val="toc 1"/>
    <w:basedOn w:val="Heading1"/>
    <w:next w:val="Normal"/>
    <w:link w:val="TOC1Char"/>
    <w:autoRedefine/>
    <w:uiPriority w:val="39"/>
    <w:unhideWhenUsed/>
    <w:rsid w:val="00A13D7B"/>
    <w:pPr>
      <w:tabs>
        <w:tab w:val="right" w:pos="10790"/>
      </w:tabs>
      <w:spacing w:after="100"/>
    </w:pPr>
    <w:rPr>
      <w:noProof/>
    </w:rPr>
  </w:style>
  <w:style w:type="character" w:customStyle="1" w:styleId="Heading6TextChar">
    <w:name w:val="Heading 6 Text Char"/>
    <w:basedOn w:val="DefaultParagraphFont"/>
    <w:link w:val="Heading6Text"/>
    <w:rsid w:val="002D504C"/>
    <w:rPr>
      <w:sz w:val="20"/>
      <w:szCs w:val="20"/>
    </w:rPr>
  </w:style>
  <w:style w:type="paragraph" w:styleId="TOC2">
    <w:name w:val="toc 2"/>
    <w:basedOn w:val="Heading2"/>
    <w:next w:val="Normal"/>
    <w:autoRedefine/>
    <w:uiPriority w:val="39"/>
    <w:unhideWhenUsed/>
    <w:rsid w:val="00272188"/>
    <w:pPr>
      <w:tabs>
        <w:tab w:val="right" w:leader="dot" w:pos="10790"/>
      </w:tabs>
      <w:spacing w:after="100"/>
      <w:ind w:left="220"/>
    </w:pPr>
    <w:rPr>
      <w:noProof/>
    </w:rPr>
  </w:style>
  <w:style w:type="paragraph" w:styleId="TOC3">
    <w:name w:val="toc 3"/>
    <w:basedOn w:val="Heading3"/>
    <w:next w:val="Normal"/>
    <w:autoRedefine/>
    <w:uiPriority w:val="39"/>
    <w:unhideWhenUsed/>
    <w:rsid w:val="00272188"/>
    <w:pPr>
      <w:tabs>
        <w:tab w:val="right" w:leader="dot" w:pos="10790"/>
      </w:tabs>
      <w:spacing w:after="100"/>
      <w:ind w:left="440"/>
    </w:pPr>
    <w:rPr>
      <w:noProof/>
    </w:rPr>
  </w:style>
  <w:style w:type="paragraph" w:styleId="TOC4">
    <w:name w:val="toc 4"/>
    <w:basedOn w:val="Heading4"/>
    <w:next w:val="Normal"/>
    <w:autoRedefine/>
    <w:uiPriority w:val="39"/>
    <w:unhideWhenUsed/>
    <w:rsid w:val="00272188"/>
    <w:pPr>
      <w:tabs>
        <w:tab w:val="right" w:leader="dot" w:pos="10790"/>
      </w:tabs>
      <w:spacing w:after="100"/>
      <w:ind w:left="660"/>
    </w:pPr>
    <w:rPr>
      <w:noProof/>
    </w:rPr>
  </w:style>
  <w:style w:type="paragraph" w:styleId="TOC5">
    <w:name w:val="toc 5"/>
    <w:basedOn w:val="Heading5"/>
    <w:next w:val="Normal"/>
    <w:autoRedefine/>
    <w:uiPriority w:val="39"/>
    <w:unhideWhenUsed/>
    <w:rsid w:val="00272188"/>
    <w:pPr>
      <w:tabs>
        <w:tab w:val="right" w:leader="dot" w:pos="10790"/>
      </w:tabs>
      <w:spacing w:after="100"/>
      <w:ind w:left="880"/>
    </w:pPr>
    <w:rPr>
      <w:noProof/>
    </w:rPr>
  </w:style>
  <w:style w:type="paragraph" w:styleId="TOC6">
    <w:name w:val="toc 6"/>
    <w:basedOn w:val="Heading6"/>
    <w:next w:val="Normal"/>
    <w:autoRedefine/>
    <w:uiPriority w:val="39"/>
    <w:unhideWhenUsed/>
    <w:rsid w:val="00272188"/>
    <w:pPr>
      <w:tabs>
        <w:tab w:val="right" w:leader="dot" w:pos="10790"/>
      </w:tabs>
      <w:spacing w:after="100"/>
      <w:ind w:left="110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0B2458"/>
    <w:pPr>
      <w:pBdr>
        <w:bottom w:val="none" w:sz="0" w:space="0" w:color="auto"/>
      </w:pBdr>
      <w:spacing w:before="240" w:after="0" w:line="259" w:lineRule="auto"/>
      <w:outlineLvl w:val="9"/>
    </w:pPr>
    <w:rPr>
      <w:b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B2458"/>
    <w:rPr>
      <w:color w:val="0563C1" w:themeColor="hyperlink"/>
      <w:u w:val="single"/>
    </w:rPr>
  </w:style>
  <w:style w:type="paragraph" w:customStyle="1" w:styleId="DocumentTitle">
    <w:name w:val="Document Title"/>
    <w:basedOn w:val="TOC1"/>
    <w:link w:val="DocumentTitleChar"/>
    <w:autoRedefine/>
    <w:qFormat/>
    <w:rsid w:val="002D06A5"/>
    <w:pPr>
      <w:pBdr>
        <w:bottom w:val="none" w:sz="0" w:space="0" w:color="auto"/>
      </w:pBdr>
    </w:pPr>
  </w:style>
  <w:style w:type="paragraph" w:styleId="Header">
    <w:name w:val="header"/>
    <w:basedOn w:val="Normal"/>
    <w:link w:val="HeaderChar"/>
    <w:uiPriority w:val="99"/>
    <w:unhideWhenUsed/>
    <w:rsid w:val="00A13D7B"/>
    <w:pPr>
      <w:tabs>
        <w:tab w:val="center" w:pos="4680"/>
        <w:tab w:val="right" w:pos="9360"/>
      </w:tabs>
      <w:spacing w:line="240" w:lineRule="auto"/>
    </w:pPr>
  </w:style>
  <w:style w:type="character" w:customStyle="1" w:styleId="TOC1Char">
    <w:name w:val="TOC 1 Char"/>
    <w:basedOn w:val="Heading1Char"/>
    <w:link w:val="TOC1"/>
    <w:uiPriority w:val="39"/>
    <w:rsid w:val="00A13D7B"/>
    <w:rPr>
      <w:rFonts w:asciiTheme="majorHAnsi" w:eastAsiaTheme="majorEastAsia" w:hAnsiTheme="majorHAnsi" w:cstheme="majorBidi"/>
      <w:b/>
      <w:noProof/>
      <w:color w:val="2E74B5" w:themeColor="accent1" w:themeShade="BF"/>
      <w:sz w:val="28"/>
      <w:szCs w:val="28"/>
    </w:rPr>
  </w:style>
  <w:style w:type="character" w:customStyle="1" w:styleId="DocumentTitleChar">
    <w:name w:val="Document Title Char"/>
    <w:basedOn w:val="TOC1Char"/>
    <w:link w:val="DocumentTitle"/>
    <w:rsid w:val="002D06A5"/>
    <w:rPr>
      <w:rFonts w:asciiTheme="majorHAnsi" w:eastAsiaTheme="majorEastAsia" w:hAnsiTheme="majorHAnsi" w:cstheme="majorBidi"/>
      <w:b/>
      <w:noProof/>
      <w:color w:val="2E74B5" w:themeColor="accent1" w:themeShade="BF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A13D7B"/>
  </w:style>
  <w:style w:type="paragraph" w:styleId="Footer">
    <w:name w:val="footer"/>
    <w:basedOn w:val="Normal"/>
    <w:link w:val="FooterChar"/>
    <w:uiPriority w:val="99"/>
    <w:unhideWhenUsed/>
    <w:rsid w:val="00A13D7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D7B"/>
  </w:style>
  <w:style w:type="character" w:styleId="PlaceholderText">
    <w:name w:val="Placeholder Text"/>
    <w:basedOn w:val="DefaultParagraphFont"/>
    <w:uiPriority w:val="99"/>
    <w:semiHidden/>
    <w:rsid w:val="00A132F5"/>
    <w:rPr>
      <w:color w:val="808080"/>
    </w:rPr>
  </w:style>
  <w:style w:type="character" w:customStyle="1" w:styleId="sc11">
    <w:name w:val="sc11"/>
    <w:basedOn w:val="DefaultParagraphFont"/>
    <w:rsid w:val="00A4167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A4167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A4167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A4167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">
    <w:name w:val="sc4"/>
    <w:basedOn w:val="DefaultParagraphFont"/>
    <w:rsid w:val="00E10B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E10B4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1">
    <w:name w:val="sc01"/>
    <w:basedOn w:val="DefaultParagraphFont"/>
    <w:rsid w:val="00E10B42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40">
    <w:name w:val="sc40"/>
    <w:basedOn w:val="DefaultParagraphFont"/>
    <w:rsid w:val="00E10B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E10B42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E10B42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E10B42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E10B42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31">
    <w:name w:val="sc431"/>
    <w:basedOn w:val="DefaultParagraphFont"/>
    <w:rsid w:val="00E10B42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491">
    <w:name w:val="sc491"/>
    <w:basedOn w:val="DefaultParagraphFont"/>
    <w:rsid w:val="00E9575F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12">
    <w:name w:val="sc12"/>
    <w:basedOn w:val="DefaultParagraphFont"/>
    <w:rsid w:val="00D01A0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D01A0E"/>
    <w:rPr>
      <w:rFonts w:ascii="Courier New" w:hAnsi="Courier New" w:cs="Courier New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2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GitProjects\Notes\Notes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B8BC6-378E-4219-855A-C6CC3D8AD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NotesTemplate.dotx</Template>
  <TotalTime>224</TotalTime>
  <Pages>1</Pages>
  <Words>812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JQuery Notes</vt:lpstr>
    </vt:vector>
  </TitlesOfParts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JQuery Notes</dc:title>
  <dc:subject/>
  <dc:creator>Windows User</dc:creator>
  <cp:keywords/>
  <dc:description/>
  <cp:lastModifiedBy>Windows User</cp:lastModifiedBy>
  <cp:revision>13</cp:revision>
  <dcterms:created xsi:type="dcterms:W3CDTF">2017-04-13T00:35:00Z</dcterms:created>
  <dcterms:modified xsi:type="dcterms:W3CDTF">2017-04-22T19:24:00Z</dcterms:modified>
</cp:coreProperties>
</file>